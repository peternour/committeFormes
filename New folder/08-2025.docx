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519" w:rsidRDefault="00D96519" w:rsidP="00ED7E9B">
      <w:pPr>
        <w:spacing w:after="0"/>
        <w:jc w:val="center"/>
        <w:rPr>
          <w:lang w:bidi="ar-EG"/>
        </w:rPr>
      </w:pPr>
    </w:p>
    <w:p w:rsidR="00D96519" w:rsidRDefault="00D96519" w:rsidP="00D96519">
      <w:pPr>
        <w:spacing w:after="0"/>
        <w:rPr>
          <w:rtl/>
          <w:lang w:bidi="ar-EG"/>
        </w:rPr>
      </w:pPr>
    </w:p>
    <w:p w:rsidR="00D96519" w:rsidRPr="00257F59" w:rsidRDefault="00D96519" w:rsidP="00D96519">
      <w:pPr>
        <w:spacing w:after="0"/>
        <w:jc w:val="center"/>
        <w:rPr>
          <w:rFonts w:ascii="Segoe UI" w:hAnsi="Segoe UI" w:cs="Segoe UI"/>
          <w:b/>
          <w:bCs/>
          <w:rtl/>
          <w:lang w:bidi="ar-EG"/>
        </w:rPr>
      </w:pPr>
    </w:p>
    <w:p w:rsidR="00D96519" w:rsidRPr="00210697" w:rsidRDefault="00D96519" w:rsidP="00D96519">
      <w:pPr>
        <w:spacing w:after="0" w:line="240" w:lineRule="auto"/>
        <w:rPr>
          <w:rFonts w:ascii="Simplified Arabic" w:hAnsi="Simplified Arabic" w:cs="Simplified Arabic"/>
          <w:sz w:val="4"/>
          <w:szCs w:val="4"/>
          <w:rtl/>
        </w:rPr>
      </w:pPr>
    </w:p>
    <w:p w:rsidR="00D96519" w:rsidRPr="00994732" w:rsidRDefault="00D96519" w:rsidP="00AF05CA">
      <w:pPr>
        <w:tabs>
          <w:tab w:val="left" w:pos="5060"/>
        </w:tabs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EG"/>
        </w:rPr>
      </w:pPr>
      <w:r w:rsidRPr="00994732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السيد الأستاذ / </w:t>
      </w:r>
      <w:r w:rsidR="008A0C31">
        <w:rPr>
          <w:rFonts w:ascii="Sakkal Majalla" w:hAnsi="Sakkal Majalla" w:cs="Sakkal Majalla" w:hint="cs"/>
          <w:b/>
          <w:bCs/>
          <w:sz w:val="32"/>
          <w:szCs w:val="32"/>
          <w:rtl/>
          <w:lang w:bidi="ar-EG"/>
        </w:rPr>
        <w:t>جورج راشد موريس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ab/>
      </w:r>
      <w:r w:rsidR="00AF05CA">
        <w:rPr>
          <w:rFonts w:ascii="Sakkal Majalla" w:hAnsi="Sakkal Majalla" w:cs="Sakkal Majalla" w:hint="cs"/>
          <w:b/>
          <w:bCs/>
          <w:sz w:val="32"/>
          <w:szCs w:val="32"/>
          <w:rtl/>
          <w:lang w:bidi="ar-EG"/>
        </w:rPr>
        <w:t>مدير العمليات</w:t>
      </w:r>
    </w:p>
    <w:p w:rsidR="00D96519" w:rsidRPr="00C94B66" w:rsidRDefault="00D96519" w:rsidP="00D96519">
      <w:pPr>
        <w:spacing w:after="0" w:line="240" w:lineRule="auto"/>
        <w:jc w:val="center"/>
        <w:rPr>
          <w:rFonts w:ascii="Andalus" w:hAnsi="Andalus" w:cs="Andalus"/>
          <w:sz w:val="34"/>
          <w:szCs w:val="34"/>
          <w:rtl/>
        </w:rPr>
      </w:pPr>
      <w:r w:rsidRPr="00C94B66">
        <w:rPr>
          <w:rFonts w:ascii="Andalus" w:hAnsi="Andalus" w:cs="Andalus"/>
          <w:sz w:val="34"/>
          <w:szCs w:val="34"/>
          <w:rtl/>
        </w:rPr>
        <w:t>تحية طيبة وبعد ,,,</w:t>
      </w:r>
    </w:p>
    <w:p w:rsidR="00D96519" w:rsidRDefault="00D96519" w:rsidP="00415048">
      <w:pPr>
        <w:spacing w:after="240" w:line="240" w:lineRule="auto"/>
        <w:jc w:val="both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مرسل لسيادتكم الأجازات التي حصل عليها العاملون بوحدة التمويل المتناهي الصغر مكتب </w:t>
      </w:r>
      <w:r w:rsidRPr="00FC135D">
        <w:rPr>
          <w:rFonts w:ascii="Simplified Arabic" w:hAnsi="Simplified Arabic" w:cs="Simplified Arabic" w:hint="cs"/>
          <w:sz w:val="28"/>
          <w:szCs w:val="28"/>
          <w:rtl/>
        </w:rPr>
        <w:t>نجع حمادى</w:t>
      </w:r>
      <w:r>
        <w:rPr>
          <w:rFonts w:ascii="Simplified Arabic" w:hAnsi="Simplified Arabic" w:cs="Simplified Arabic" w:hint="cs"/>
          <w:sz w:val="12"/>
          <w:szCs w:val="12"/>
          <w:rtl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خلال الفترة من </w:t>
      </w:r>
      <w:r w:rsidR="00AF05CA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/</w:t>
      </w:r>
      <w:r w:rsidR="00AF05CA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/</w:t>
      </w:r>
      <w:r w:rsidR="00FB7B90">
        <w:rPr>
          <w:rFonts w:ascii="Simplified Arabic" w:hAnsi="Simplified Arabic" w:cs="Simplified Arabic"/>
          <w:sz w:val="28"/>
          <w:szCs w:val="28"/>
        </w:rPr>
        <w:t>202</w:t>
      </w:r>
      <w:r w:rsidR="00415048">
        <w:rPr>
          <w:rFonts w:ascii="Simplified Arabic" w:hAnsi="Simplified Arabic" w:cs="Simplified Arabic"/>
          <w:sz w:val="28"/>
          <w:szCs w:val="28"/>
        </w:rPr>
        <w:t>5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إلى </w:t>
      </w:r>
      <w:r w:rsidR="00AF05CA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/</w:t>
      </w:r>
      <w:r w:rsidR="00AF05CA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/</w:t>
      </w:r>
      <w:r w:rsidR="00FB7B90">
        <w:rPr>
          <w:rFonts w:ascii="Simplified Arabic" w:hAnsi="Simplified Arabic" w:cs="Simplified Arabic"/>
          <w:sz w:val="28"/>
          <w:szCs w:val="28"/>
        </w:rPr>
        <w:t>202</w:t>
      </w:r>
      <w:r w:rsidR="00415048">
        <w:rPr>
          <w:rFonts w:ascii="Simplified Arabic" w:hAnsi="Simplified Arabic" w:cs="Simplified Arabic"/>
          <w:sz w:val="28"/>
          <w:szCs w:val="28"/>
        </w:rPr>
        <w:t>5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وهي موضحة بالجدول التالي :</w:t>
      </w:r>
    </w:p>
    <w:tbl>
      <w:tblPr>
        <w:bidiVisual/>
        <w:tblW w:w="9895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9"/>
        <w:gridCol w:w="1701"/>
        <w:gridCol w:w="1701"/>
        <w:gridCol w:w="1417"/>
        <w:gridCol w:w="1567"/>
      </w:tblGrid>
      <w:tr w:rsidR="00D96519" w:rsidRPr="003B0A06" w:rsidTr="00ED7E9B">
        <w:trPr>
          <w:trHeight w:val="439"/>
          <w:jc w:val="center"/>
        </w:trPr>
        <w:tc>
          <w:tcPr>
            <w:tcW w:w="3509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D96519" w:rsidRPr="003B0A06" w:rsidRDefault="00D96519" w:rsidP="00ED7E9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الاس</w:t>
            </w:r>
            <w:r w:rsidRPr="003B0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ــــــــــــــــــــــــــــــــــــــــــــ</w:t>
            </w: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D96519" w:rsidRPr="003B0A06" w:rsidRDefault="00D96519" w:rsidP="00ED7E9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الاعتيادي</w:t>
            </w:r>
          </w:p>
        </w:tc>
        <w:tc>
          <w:tcPr>
            <w:tcW w:w="1701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D96519" w:rsidRPr="003B0A06" w:rsidRDefault="00D96519" w:rsidP="00ED7E9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العارضة</w:t>
            </w:r>
          </w:p>
        </w:tc>
        <w:tc>
          <w:tcPr>
            <w:tcW w:w="1417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D96519" w:rsidRPr="003B0A06" w:rsidRDefault="00D96519" w:rsidP="00ED7E9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المرضي</w:t>
            </w:r>
          </w:p>
        </w:tc>
        <w:tc>
          <w:tcPr>
            <w:tcW w:w="1567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  <w:vAlign w:val="center"/>
          </w:tcPr>
          <w:p w:rsidR="00D96519" w:rsidRPr="003B0A06" w:rsidRDefault="00D96519" w:rsidP="00ED7E9B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الإجمالي</w:t>
            </w:r>
          </w:p>
        </w:tc>
      </w:tr>
      <w:tr w:rsidR="00D96519" w:rsidRPr="003B0A06" w:rsidTr="0070523F">
        <w:trPr>
          <w:trHeight w:val="472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D96519" w:rsidRPr="0049026A" w:rsidRDefault="00D96519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سامح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بلامون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عبد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السيد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70523F">
        <w:trPr>
          <w:trHeight w:val="455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D96519" w:rsidRPr="0049026A" w:rsidRDefault="00D96519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بيتر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نور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مفيد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1B27AE" w:rsidRPr="003B0A06" w:rsidTr="0070523F">
        <w:trPr>
          <w:trHeight w:val="455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1B27AE" w:rsidRPr="0049026A" w:rsidRDefault="001B27AE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اميل رفعت حبيب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70523F">
        <w:trPr>
          <w:trHeight w:val="439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D96519" w:rsidRPr="0049026A" w:rsidRDefault="00D96519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نصحى مقار نصحى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4E64C9">
        <w:trPr>
          <w:trHeight w:val="455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D96519" w:rsidRPr="0049026A" w:rsidRDefault="00D96519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كرم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نعيم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جورجيوس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4E64C9">
        <w:trPr>
          <w:trHeight w:val="455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D96519" w:rsidRPr="0049026A" w:rsidRDefault="00D96519" w:rsidP="00ED7E9B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ابانوب عاطف سعدى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D9651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21-08-2025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  <w:tr w:rsidR="004E64C9" w:rsidRPr="003B0A06" w:rsidTr="004E64C9">
        <w:trPr>
          <w:trHeight w:val="455"/>
          <w:jc w:val="center"/>
        </w:trPr>
        <w:tc>
          <w:tcPr>
            <w:tcW w:w="3509" w:type="dxa"/>
            <w:shd w:val="clear" w:color="auto" w:fill="auto"/>
            <w:vAlign w:val="center"/>
          </w:tcPr>
          <w:p w:rsidR="004E64C9" w:rsidRDefault="004E64C9" w:rsidP="00ED7E9B">
            <w:pPr>
              <w:bidi w:val="0"/>
              <w:spacing w:after="0"/>
              <w:jc w:val="right"/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ابانوب نصيف تسمع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E64C9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03-08-2025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E64C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4E64C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567" w:type="dxa"/>
            <w:shd w:val="clear" w:color="auto" w:fill="auto"/>
            <w:vAlign w:val="center"/>
          </w:tcPr>
          <w:p w:rsidR="004E64C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EG"/>
              </w:rPr>
            </w:pPr>
          </w:p>
        </w:tc>
      </w:tr>
    </w:tbl>
    <w:p w:rsidR="00D96519" w:rsidRPr="0049026A" w:rsidRDefault="00D96519" w:rsidP="00D96519">
      <w:pPr>
        <w:bidi w:val="0"/>
        <w:spacing w:after="0" w:line="240" w:lineRule="auto"/>
        <w:rPr>
          <w:rFonts w:cs="Simplified Arabic"/>
          <w:b/>
          <w:bCs/>
          <w:sz w:val="28"/>
          <w:szCs w:val="28"/>
        </w:rPr>
      </w:pPr>
    </w:p>
    <w:p w:rsidR="00D96519" w:rsidRPr="00A72411" w:rsidRDefault="00D96519" w:rsidP="00415048">
      <w:pPr>
        <w:spacing w:after="0" w:line="240" w:lineRule="auto"/>
        <w:ind w:left="508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EG"/>
        </w:rPr>
      </w:pPr>
      <w:r w:rsidRPr="00A7241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أما الأذونات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كالتالي </w:t>
      </w:r>
      <w:r w:rsidRPr="00A72411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tbl>
      <w:tblPr>
        <w:bidiVisual/>
        <w:tblW w:w="9917" w:type="dxa"/>
        <w:jc w:val="center"/>
        <w:tblBorders>
          <w:top w:val="thinThickSmallGap" w:sz="24" w:space="0" w:color="auto"/>
          <w:left w:val="thickThinSmallGap" w:sz="24" w:space="0" w:color="auto"/>
          <w:bottom w:val="thickThinSmallGap" w:sz="24" w:space="0" w:color="auto"/>
          <w:right w:val="thinThickSmallGap" w:sz="2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9"/>
        <w:gridCol w:w="2552"/>
        <w:gridCol w:w="4536"/>
      </w:tblGrid>
      <w:tr w:rsidR="00D96519" w:rsidRPr="003B0A06" w:rsidTr="00ED7E9B">
        <w:trPr>
          <w:jc w:val="center"/>
        </w:trPr>
        <w:tc>
          <w:tcPr>
            <w:tcW w:w="2829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</w:tcPr>
          <w:p w:rsidR="00D96519" w:rsidRPr="003B0A06" w:rsidRDefault="00D96519" w:rsidP="00CE1B59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الاس</w:t>
            </w:r>
            <w:r w:rsidRPr="003B0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ــــــــــــــــــــــــــــــــــــــــــــ</w:t>
            </w:r>
            <w:r w:rsidRPr="003B0A06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552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</w:tcPr>
          <w:p w:rsidR="00D96519" w:rsidRPr="003B0A06" w:rsidRDefault="00D96519" w:rsidP="00CE1B59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التاريخ</w:t>
            </w:r>
          </w:p>
        </w:tc>
        <w:tc>
          <w:tcPr>
            <w:tcW w:w="4536" w:type="dxa"/>
            <w:tcBorders>
              <w:top w:val="thinThickSmallGap" w:sz="24" w:space="0" w:color="auto"/>
              <w:bottom w:val="thickThinSmallGap" w:sz="24" w:space="0" w:color="auto"/>
            </w:tcBorders>
            <w:shd w:val="clear" w:color="auto" w:fill="auto"/>
          </w:tcPr>
          <w:p w:rsidR="00D96519" w:rsidRPr="003B0A06" w:rsidRDefault="00D96519" w:rsidP="00CE1B59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B0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التوقيت</w:t>
            </w:r>
          </w:p>
        </w:tc>
      </w:tr>
      <w:tr w:rsidR="00D9651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D96519" w:rsidRPr="0049026A" w:rsidRDefault="00D96519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سامح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بلامون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عبد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السيد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D96519" w:rsidRPr="0049026A" w:rsidRDefault="00D96519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بيتر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نور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مفيد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12CBE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03-08-2025</w:t>
            </w:r>
          </w:p>
          <w:p w:rsidR="00E73F3F" w:rsidRDefault="00E73F3F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06-08-2025</w:t>
            </w:r>
          </w:p>
          <w:p w:rsidR="00DF06E1" w:rsidRDefault="00DF06E1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12-08-2025</w:t>
            </w:r>
          </w:p>
          <w:p w:rsidR="00DF06E1" w:rsidRPr="003B0A06" w:rsidRDefault="00DF06E1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27-08-2025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412CBE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8:30 الي 11</w:t>
            </w:r>
            <w:r w:rsidR="00E73F3F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:26</w:t>
            </w:r>
          </w:p>
          <w:p w:rsidR="00E73F3F" w:rsidRDefault="00E73F3F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خصم ربع يوم تأخير بصمة الحضور(</w:t>
            </w:r>
            <w:r w:rsidR="00DF06E1"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8:48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)</w:t>
            </w:r>
          </w:p>
          <w:p w:rsidR="00DF06E1" w:rsidRDefault="00DF06E1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8:30 الي 9:47</w:t>
            </w:r>
          </w:p>
          <w:p w:rsidR="00DF06E1" w:rsidRPr="003B0A06" w:rsidRDefault="00DF06E1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8:30 الي 10:33</w:t>
            </w:r>
          </w:p>
        </w:tc>
      </w:tr>
      <w:tr w:rsidR="00D9651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D96519" w:rsidRPr="0049026A" w:rsidRDefault="00D96519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نصحى مقار نصحى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12CBE" w:rsidRPr="003B0A06" w:rsidRDefault="00412CB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412CBE" w:rsidRPr="003B0A06" w:rsidRDefault="00412CB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1B27AE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1B27AE" w:rsidRDefault="001B27AE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اميل رفعت حبيب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1B27AE" w:rsidRPr="003B0A06" w:rsidRDefault="001B27AE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D96519" w:rsidRPr="0049026A" w:rsidRDefault="00D96519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</w:rPr>
            </w:pP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كرم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نعيم</w:t>
            </w:r>
            <w:r w:rsidRPr="0049026A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026A">
              <w:rPr>
                <w:rFonts w:hint="eastAsia"/>
                <w:b/>
                <w:bCs/>
                <w:sz w:val="24"/>
                <w:szCs w:val="24"/>
                <w:rtl/>
              </w:rPr>
              <w:t>جورجيوس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D96519" w:rsidRPr="003B0A06" w:rsidRDefault="00D96519" w:rsidP="004E64C9">
            <w:pPr>
              <w:tabs>
                <w:tab w:val="left" w:pos="416"/>
              </w:tabs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D9651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D96519" w:rsidRPr="0049026A" w:rsidRDefault="00D96519" w:rsidP="00CE1B59">
            <w:pPr>
              <w:bidi w:val="0"/>
              <w:spacing w:after="0"/>
              <w:jc w:val="right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ابانوب عاطف سعدى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536" w:type="dxa"/>
            <w:shd w:val="clear" w:color="auto" w:fill="auto"/>
            <w:vAlign w:val="center"/>
          </w:tcPr>
          <w:p w:rsidR="00D96519" w:rsidRPr="003B0A06" w:rsidRDefault="00D9651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  <w:tr w:rsidR="004E64C9" w:rsidRPr="003B0A06" w:rsidTr="0070523F">
        <w:trPr>
          <w:jc w:val="center"/>
        </w:trPr>
        <w:tc>
          <w:tcPr>
            <w:tcW w:w="2829" w:type="dxa"/>
            <w:shd w:val="clear" w:color="auto" w:fill="auto"/>
            <w:vAlign w:val="center"/>
          </w:tcPr>
          <w:p w:rsidR="004E64C9" w:rsidRDefault="004E64C9" w:rsidP="00CE1B59">
            <w:pPr>
              <w:bidi w:val="0"/>
              <w:spacing w:after="0"/>
              <w:jc w:val="right"/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ابانوب نصيف تسمع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E64C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20-08-2025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4E64C9" w:rsidRPr="003B0A06" w:rsidRDefault="004E64C9" w:rsidP="004E64C9">
            <w:pPr>
              <w:spacing w:after="0" w:line="240" w:lineRule="auto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من 8:30 الي 9:16</w:t>
            </w:r>
          </w:p>
        </w:tc>
      </w:tr>
    </w:tbl>
    <w:p w:rsidR="00D96519" w:rsidRPr="00A72411" w:rsidRDefault="00D96519" w:rsidP="00D96519">
      <w:pPr>
        <w:spacing w:after="0" w:line="240" w:lineRule="auto"/>
        <w:jc w:val="both"/>
        <w:rPr>
          <w:rFonts w:ascii="Simplified Arabic" w:hAnsi="Simplified Arabic" w:cs="Simplified Arabic"/>
          <w:sz w:val="8"/>
          <w:szCs w:val="8"/>
          <w:rtl/>
        </w:rPr>
      </w:pPr>
    </w:p>
    <w:p w:rsidR="00D96519" w:rsidRPr="00A72411" w:rsidRDefault="00D96519" w:rsidP="00D96519">
      <w:pPr>
        <w:spacing w:after="0" w:line="240" w:lineRule="auto"/>
        <w:jc w:val="center"/>
        <w:rPr>
          <w:rFonts w:ascii="Andalus" w:hAnsi="Andalus" w:cs="Andalus"/>
          <w:sz w:val="34"/>
          <w:szCs w:val="34"/>
          <w:rtl/>
        </w:rPr>
      </w:pPr>
      <w:r w:rsidRPr="00A72411">
        <w:rPr>
          <w:rFonts w:ascii="Andalus" w:hAnsi="Andalus" w:cs="Andalus" w:hint="cs"/>
          <w:sz w:val="34"/>
          <w:szCs w:val="34"/>
          <w:rtl/>
        </w:rPr>
        <w:lastRenderedPageBreak/>
        <w:t>ولسيادتكم جزيل الشكر ,,,</w:t>
      </w:r>
    </w:p>
    <w:p w:rsidR="00D96519" w:rsidRPr="00A72411" w:rsidRDefault="00D96519" w:rsidP="00D96519">
      <w:pPr>
        <w:spacing w:after="0" w:line="240" w:lineRule="auto"/>
        <w:ind w:left="5760"/>
        <w:jc w:val="both"/>
        <w:rPr>
          <w:rFonts w:ascii="Simplified Arabic" w:hAnsi="Simplified Arabic" w:cs="Simplified Arabic"/>
          <w:b/>
          <w:bCs/>
          <w:sz w:val="10"/>
          <w:szCs w:val="10"/>
          <w:rtl/>
        </w:rPr>
      </w:pPr>
    </w:p>
    <w:p w:rsidR="00D96519" w:rsidRDefault="00D96519" w:rsidP="00D96519">
      <w:pPr>
        <w:tabs>
          <w:tab w:val="center" w:pos="1351"/>
          <w:tab w:val="center" w:pos="6880"/>
        </w:tabs>
        <w:spacing w:before="240" w:after="0" w:line="240" w:lineRule="auto"/>
        <w:ind w:left="68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ab/>
        <w:t>شـئون العامليـــن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ab/>
      </w:r>
      <w:r w:rsidRPr="00A7241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مدير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التمويل متناهي الصغر بمحافظة قنا</w:t>
      </w:r>
    </w:p>
    <w:p w:rsidR="00D96519" w:rsidRPr="00323DE3" w:rsidRDefault="00D96519" w:rsidP="00D96519">
      <w:pPr>
        <w:tabs>
          <w:tab w:val="left" w:pos="273"/>
          <w:tab w:val="right" w:leader="dot" w:pos="2345"/>
          <w:tab w:val="left" w:pos="4612"/>
          <w:tab w:val="right" w:leader="dot" w:pos="9078"/>
        </w:tabs>
        <w:spacing w:before="240" w:after="0" w:line="240" w:lineRule="auto"/>
        <w:ind w:left="68"/>
        <w:jc w:val="both"/>
        <w:rPr>
          <w:rFonts w:ascii="Simplified Arabic" w:hAnsi="Simplified Arabic" w:cs="Simplified Arabic"/>
          <w:sz w:val="16"/>
          <w:szCs w:val="16"/>
          <w:rtl/>
        </w:rPr>
      </w:pPr>
      <w:r>
        <w:rPr>
          <w:rFonts w:ascii="Simplified Arabic" w:hAnsi="Simplified Arabic" w:cs="Simplified Arabic" w:hint="cs"/>
          <w:sz w:val="16"/>
          <w:szCs w:val="16"/>
          <w:rtl/>
        </w:rPr>
        <w:tab/>
      </w:r>
      <w:r>
        <w:rPr>
          <w:rFonts w:ascii="Simplified Arabic" w:hAnsi="Simplified Arabic" w:cs="Simplified Arabic" w:hint="cs"/>
          <w:sz w:val="16"/>
          <w:szCs w:val="16"/>
          <w:rtl/>
        </w:rPr>
        <w:tab/>
      </w:r>
      <w:r>
        <w:rPr>
          <w:rFonts w:ascii="Simplified Arabic" w:hAnsi="Simplified Arabic" w:cs="Simplified Arabic" w:hint="cs"/>
          <w:sz w:val="16"/>
          <w:szCs w:val="16"/>
          <w:rtl/>
        </w:rPr>
        <w:tab/>
      </w:r>
      <w:r>
        <w:rPr>
          <w:rFonts w:ascii="Simplified Arabic" w:hAnsi="Simplified Arabic" w:cs="Simplified Arabic" w:hint="cs"/>
          <w:sz w:val="16"/>
          <w:szCs w:val="16"/>
          <w:rtl/>
        </w:rPr>
        <w:tab/>
      </w:r>
    </w:p>
    <w:sectPr w:rsidR="00D96519" w:rsidRPr="00323DE3" w:rsidSect="00ED7E9B">
      <w:headerReference w:type="default" r:id="rId8"/>
      <w:footerReference w:type="default" r:id="rId9"/>
      <w:pgSz w:w="11906" w:h="16838" w:code="9"/>
      <w:pgMar w:top="1134" w:right="1134" w:bottom="1134" w:left="993" w:header="709" w:footer="1470" w:gutter="0"/>
      <w:pgBorders w:offsetFrom="page">
        <w:top w:val="twistedLines2" w:sz="15" w:space="24" w:color="auto"/>
        <w:left w:val="twistedLines2" w:sz="15" w:space="24" w:color="auto"/>
        <w:bottom w:val="twistedLines2" w:sz="15" w:space="24" w:color="auto"/>
        <w:right w:val="twistedLines2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029" w:rsidRDefault="00C71029" w:rsidP="0069708D">
      <w:pPr>
        <w:spacing w:after="0" w:line="240" w:lineRule="auto"/>
      </w:pPr>
      <w:r>
        <w:separator/>
      </w:r>
    </w:p>
  </w:endnote>
  <w:endnote w:type="continuationSeparator" w:id="0">
    <w:p w:rsidR="00C71029" w:rsidRDefault="00C71029" w:rsidP="0069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08D" w:rsidRDefault="00C26834">
    <w:pPr>
      <w:pStyle w:val="Footer"/>
      <w:rPr>
        <w:lang w:bidi="ar-EG"/>
      </w:rPr>
    </w:pPr>
    <w:r w:rsidRPr="00C26834">
      <w:rPr>
        <w:rFonts w:cs="Arial" w:hint="cs"/>
        <w:noProof/>
        <w:rtl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67C9919D" wp14:editId="3AE42A93">
              <wp:simplePos x="0" y="0"/>
              <wp:positionH relativeFrom="margin">
                <wp:posOffset>3107055</wp:posOffset>
              </wp:positionH>
              <wp:positionV relativeFrom="paragraph">
                <wp:posOffset>-15240</wp:posOffset>
              </wp:positionV>
              <wp:extent cx="3286760" cy="636905"/>
              <wp:effectExtent l="0" t="0" r="8890" b="0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6760" cy="636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تأسست 1940 وأعيد قيدها بالإدارة المركزية بـوزارة التضـامن  الاجتمـاعي  برقم 576 / 2009</w:t>
                          </w:r>
                        </w:p>
                        <w:p w:rsidR="00C26834" w:rsidRPr="0088548B" w:rsidRDefault="00C36C78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</w:pP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المقر الرئيسى: </w:t>
                          </w:r>
                          <w:r w:rsidR="00C26834"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65 شارع القبيسي —  الظاهر 11271 —  القاهرة  —   مصر </w:t>
                          </w:r>
                        </w:p>
                        <w:p w:rsidR="00C26834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تليفون: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25898364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-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25882484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فاكس: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25889635</w:t>
                          </w:r>
                        </w:p>
                        <w:p w:rsidR="00C26834" w:rsidRPr="0088548B" w:rsidRDefault="00C26834" w:rsidP="00C36C78">
                          <w:pPr>
                            <w:widowControl w:val="0"/>
                            <w:spacing w:after="0"/>
                            <w:rPr>
                              <w:rFonts w:cs="Arabic Transparent"/>
                              <w:color w:val="003300"/>
                              <w:sz w:val="16"/>
                              <w:szCs w:val="16"/>
                              <w:lang w:bidi="ar-EG"/>
                            </w:rPr>
                          </w:pPr>
                          <w:r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مكتب 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سوهاج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: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43 شارع حنظله بن ربيعه </w:t>
                          </w:r>
                          <w:r w:rsidR="00C36C78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>–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امام مدرسة المكفوفين </w:t>
                          </w:r>
                          <w:r w:rsidRPr="0088548B">
                            <w:rPr>
                              <w:rFonts w:cs="Arabic Transparent"/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  <w:t xml:space="preserve">  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تليفون : 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2108271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-</w:t>
                          </w:r>
                          <w:r w:rsidR="00C36C78"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>093</w:t>
                          </w:r>
                          <w:r>
                            <w:rPr>
                              <w:rFonts w:cs="Arabic Transparent" w:hint="cs"/>
                              <w:color w:val="003300"/>
                              <w:sz w:val="16"/>
                              <w:szCs w:val="16"/>
                              <w:rtl/>
                              <w:lang w:bidi="ar-EG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C9919D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left:0;text-align:left;margin-left:244.65pt;margin-top:-1.2pt;width:258.8pt;height:50.1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" filled="f" stroked="f" insetpen="t">
              <v:textbox inset="2.88pt,2.88pt,2.88pt,2.88pt">
                <w:txbxContent>
                  <w:p w:rsidR="00C26834" w:rsidRPr="0088548B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</w:pP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تأسست 1940 وأعيد قيدها بالإدارة المركزية بـوزارة التضـامن  الاجتمـاعي  برقم 576 / 2009</w:t>
                    </w:r>
                  </w:p>
                  <w:p w:rsidR="00C26834" w:rsidRPr="0088548B" w:rsidRDefault="00C36C78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</w:pP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المقر الرئيسى: </w:t>
                    </w:r>
                    <w:r w:rsidR="00C26834"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65 شارع القبيسي —  الظاهر 11271 —  القاهرة  —   مصر </w:t>
                    </w:r>
                  </w:p>
                  <w:p w:rsidR="00C26834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تليفون: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25898364</w:t>
                    </w: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-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25882484 </w:t>
                    </w:r>
                    <w:r w:rsidRPr="0088548B">
                      <w:rPr>
                        <w:rFonts w:cs="Arabic Transparent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فاكس: 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25889635</w:t>
                    </w:r>
                  </w:p>
                  <w:p w:rsidR="00C26834" w:rsidRPr="0088548B" w:rsidRDefault="00C26834" w:rsidP="00C36C78">
                    <w:pPr>
                      <w:widowControl w:val="0"/>
                      <w:spacing w:after="0"/>
                      <w:rPr>
                        <w:rFonts w:cs="Arabic Transparent"/>
                        <w:color w:val="003300"/>
                        <w:sz w:val="16"/>
                        <w:szCs w:val="16"/>
                        <w:lang w:bidi="ar-EG"/>
                      </w:rPr>
                    </w:pPr>
                    <w:r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مكتب 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سوهاج</w:t>
                    </w:r>
                    <w:r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: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43 شارع حنظله بن ربيعه </w:t>
                    </w:r>
                    <w:r w:rsidR="00C36C78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>–</w:t>
                    </w:r>
                    <w:r w:rsidR="00C36C78">
                      <w:rPr>
                        <w:rFonts w:cs="Arabic Transparent" w:hint="cs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امام مدرسة المكفوفين </w:t>
                    </w:r>
                    <w:r w:rsidRPr="0088548B">
                      <w:rPr>
                        <w:rFonts w:cs="Arabic Transparent"/>
                        <w:color w:val="003300"/>
                        <w:sz w:val="14"/>
                        <w:szCs w:val="14"/>
                        <w:rtl/>
                        <w:lang w:bidi="ar-EG"/>
                      </w:rPr>
                      <w:t xml:space="preserve">  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تليفون : </w:t>
                    </w:r>
                    <w:r w:rsidR="00C36C78"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2108271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-</w:t>
                    </w:r>
                    <w:r w:rsidR="00C36C78"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>093</w:t>
                    </w:r>
                    <w:r>
                      <w:rPr>
                        <w:rFonts w:cs="Arabic Transparent" w:hint="cs"/>
                        <w:color w:val="003300"/>
                        <w:sz w:val="16"/>
                        <w:szCs w:val="16"/>
                        <w:rtl/>
                        <w:lang w:bidi="ar-EG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26834">
      <w:rPr>
        <w:rFonts w:cs="Arial" w:hint="cs"/>
        <w:noProof/>
        <w:rtl/>
      </w:rPr>
      <mc:AlternateContent>
        <mc:Choice Requires="wps">
          <w:drawing>
            <wp:anchor distT="36576" distB="36576" distL="36576" distR="36576" simplePos="0" relativeHeight="251661312" behindDoc="0" locked="0" layoutInCell="1" allowOverlap="1" wp14:anchorId="377B86DC" wp14:editId="18F18562">
              <wp:simplePos x="0" y="0"/>
              <wp:positionH relativeFrom="margin">
                <wp:posOffset>-291465</wp:posOffset>
              </wp:positionH>
              <wp:positionV relativeFrom="paragraph">
                <wp:posOffset>-36830</wp:posOffset>
              </wp:positionV>
              <wp:extent cx="3646805" cy="696595"/>
              <wp:effectExtent l="0" t="0" r="0" b="8255"/>
              <wp:wrapNone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6805" cy="696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Central Association registered at the Ministry of Social Solidarity under no. 576/2009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</w:rPr>
                            <w:t>Headquerters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:</w:t>
                          </w:r>
                          <w:proofErr w:type="gram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65 </w:t>
                          </w:r>
                          <w:proofErr w:type="spell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Qobeissy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Street — </w:t>
                          </w:r>
                          <w:proofErr w:type="spell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Daher</w:t>
                          </w:r>
                          <w:proofErr w:type="spell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11271 — Cairo  —  Egypt</w:t>
                          </w:r>
                        </w:p>
                        <w:p w:rsidR="00C26834" w:rsidRDefault="00C26834" w:rsidP="00C26834">
                          <w:pPr>
                            <w:widowControl w:val="0"/>
                            <w:spacing w:after="0" w:line="240" w:lineRule="auto"/>
                            <w:jc w:val="right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proofErr w:type="gramStart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>Tel :</w:t>
                          </w:r>
                          <w:proofErr w:type="gramEnd"/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(202) 25898364  —  (202) 25882484      Fax: 202-25889635 </w:t>
                          </w:r>
                        </w:p>
                        <w:p w:rsidR="00C26834" w:rsidRDefault="00C26834" w:rsidP="00C36C78">
                          <w:pPr>
                            <w:widowControl w:val="0"/>
                            <w:bidi w:val="0"/>
                            <w:spacing w:after="0" w:line="240" w:lineRule="auto"/>
                            <w:rPr>
                              <w:color w:val="003300"/>
                              <w:sz w:val="14"/>
                              <w:szCs w:val="14"/>
                              <w:rtl/>
                              <w:lang w:bidi="ar-EG"/>
                            </w:rPr>
                          </w:pPr>
                          <w:proofErr w:type="spell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Sohag</w:t>
                          </w:r>
                          <w:proofErr w:type="spellEnd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Office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:</w:t>
                          </w:r>
                          <w:proofErr w:type="gram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43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Hanzala</w:t>
                          </w:r>
                          <w:proofErr w:type="spell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Ibn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Rabia</w:t>
                          </w:r>
                          <w:proofErr w:type="spellEnd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St - </w:t>
                          </w:r>
                          <w:proofErr w:type="spellStart"/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Sohag</w:t>
                          </w:r>
                          <w:proofErr w:type="spellEnd"/>
                        </w:p>
                        <w:p w:rsidR="00C26834" w:rsidRPr="0088548B" w:rsidRDefault="00C26834" w:rsidP="00C36C78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</w:pPr>
                          <w:proofErr w:type="gramStart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Tel :</w:t>
                          </w:r>
                          <w:proofErr w:type="gramEnd"/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 xml:space="preserve"> (0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93</w:t>
                          </w:r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) (</w:t>
                          </w:r>
                          <w:r w:rsidR="00C36C78"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2108271</w:t>
                          </w:r>
                          <w:r>
                            <w:rPr>
                              <w:color w:val="003300"/>
                              <w:sz w:val="14"/>
                              <w:szCs w:val="14"/>
                              <w:lang w:bidi="ar-EG"/>
                            </w:rPr>
                            <w:t>)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  <w:r w:rsidRPr="0088548B">
                            <w:rPr>
                              <w:color w:val="003300"/>
                              <w:sz w:val="14"/>
                              <w:szCs w:val="14"/>
                            </w:rPr>
                            <w:t xml:space="preserve">  </w:t>
                          </w: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4"/>
                              <w:szCs w:val="14"/>
                            </w:rPr>
                          </w:pPr>
                        </w:p>
                        <w:p w:rsidR="00C26834" w:rsidRPr="0088548B" w:rsidRDefault="00C26834" w:rsidP="00C26834">
                          <w:pPr>
                            <w:widowControl w:val="0"/>
                            <w:jc w:val="right"/>
                            <w:rPr>
                              <w:color w:val="00330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7B86DC" id="Text Box 12" o:spid="_x0000_s1027" type="#_x0000_t202" style="position:absolute;left:0;text-align:left;margin-left:-22.95pt;margin-top:-2.9pt;width:287.15pt;height:54.85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" filled="f" stroked="f" insetpen="t">
              <v:textbox inset="2.88pt,2.88pt,2.88pt,2.88pt">
                <w:txbxContent>
                  <w:p w:rsidR="00C26834" w:rsidRPr="0088548B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>Central Association registered at the Ministry of Social Solidarity under no. 576/2009</w:t>
                    </w:r>
                  </w:p>
                  <w:p w:rsidR="00C26834" w:rsidRPr="0088548B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</w:rPr>
                      <w:t>Headquerters</w:t>
                    </w: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 : 65 Qobeissy Street — Daher 11271 — Cairo  —  Egypt</w:t>
                    </w:r>
                  </w:p>
                  <w:p w:rsidR="00C26834" w:rsidRDefault="00C26834" w:rsidP="00C26834">
                    <w:pPr>
                      <w:widowControl w:val="0"/>
                      <w:spacing w:after="0" w:line="240" w:lineRule="auto"/>
                      <w:jc w:val="right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Tel : (202) 25898364  —  (202) 25882484      Fax: 202-25889635 </w:t>
                    </w:r>
                  </w:p>
                  <w:p w:rsidR="00C26834" w:rsidRDefault="00C26834" w:rsidP="00C36C78">
                    <w:pPr>
                      <w:widowControl w:val="0"/>
                      <w:bidi w:val="0"/>
                      <w:spacing w:after="0" w:line="240" w:lineRule="auto"/>
                      <w:rPr>
                        <w:color w:val="003300"/>
                        <w:sz w:val="14"/>
                        <w:szCs w:val="14"/>
                        <w:rtl/>
                        <w:lang w:bidi="ar-EG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Sohag Office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 xml:space="preserve"> : 43 Hanzala Ibn Rabia St - Sohag</w:t>
                    </w:r>
                  </w:p>
                  <w:p w:rsidR="00C26834" w:rsidRPr="0088548B" w:rsidRDefault="00C26834" w:rsidP="00C36C78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  <w:lang w:bidi="ar-EG"/>
                      </w:rPr>
                    </w:pP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Tel : (0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>93</w:t>
                    </w: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) (</w:t>
                    </w:r>
                    <w:r w:rsidR="00C36C78">
                      <w:rPr>
                        <w:color w:val="003300"/>
                        <w:sz w:val="14"/>
                        <w:szCs w:val="14"/>
                        <w:lang w:bidi="ar-EG"/>
                      </w:rPr>
                      <w:t>2108271</w:t>
                    </w:r>
                    <w:r>
                      <w:rPr>
                        <w:color w:val="003300"/>
                        <w:sz w:val="14"/>
                        <w:szCs w:val="14"/>
                        <w:lang w:bidi="ar-EG"/>
                      </w:rPr>
                      <w:t>)</w:t>
                    </w: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  <w:r w:rsidRPr="0088548B">
                      <w:rPr>
                        <w:color w:val="003300"/>
                        <w:sz w:val="14"/>
                        <w:szCs w:val="14"/>
                      </w:rPr>
                      <w:t xml:space="preserve">  </w:t>
                    </w: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4"/>
                        <w:szCs w:val="14"/>
                      </w:rPr>
                    </w:pPr>
                  </w:p>
                  <w:p w:rsidR="00C26834" w:rsidRPr="0088548B" w:rsidRDefault="00C26834" w:rsidP="00C26834">
                    <w:pPr>
                      <w:widowControl w:val="0"/>
                      <w:jc w:val="right"/>
                      <w:rPr>
                        <w:color w:val="003300"/>
                        <w:sz w:val="12"/>
                        <w:szCs w:val="1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cs"/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0496C3D1" wp14:editId="26E2D9C8">
              <wp:simplePos x="0" y="0"/>
              <wp:positionH relativeFrom="margin">
                <wp:align>center</wp:align>
              </wp:positionH>
              <wp:positionV relativeFrom="paragraph">
                <wp:posOffset>506730</wp:posOffset>
              </wp:positionV>
              <wp:extent cx="3219450" cy="194698"/>
              <wp:effectExtent l="0" t="0" r="0" b="0"/>
              <wp:wrapNone/>
              <wp:docPr id="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1946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C26834" w:rsidRPr="0088548B" w:rsidRDefault="00C26834" w:rsidP="00C26834">
                          <w:pPr>
                            <w:widowControl w:val="0"/>
                            <w:jc w:val="center"/>
                            <w:rPr>
                              <w:color w:val="001800"/>
                            </w:rPr>
                          </w:pPr>
                          <w:proofErr w:type="gramStart"/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>Email :</w:t>
                          </w:r>
                          <w:proofErr w:type="gramEnd"/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 xml:space="preserve"> aueed@aueed.net /</w:t>
                          </w:r>
                          <w:r>
                            <w:rPr>
                              <w:color w:val="001800"/>
                              <w:sz w:val="14"/>
                              <w:szCs w:val="14"/>
                            </w:rPr>
                            <w:t>sohag@aueed.net</w:t>
                          </w:r>
                          <w:r w:rsidRPr="0088548B">
                            <w:rPr>
                              <w:color w:val="001800"/>
                              <w:sz w:val="14"/>
                              <w:szCs w:val="14"/>
                            </w:rPr>
                            <w:t xml:space="preserve"> Website: www.upperegypt.org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6C3D1" id="Text Box 14" o:spid="_x0000_s1028" type="#_x0000_t202" style="position:absolute;left:0;text-align:left;margin-left:0;margin-top:39.9pt;width:253.5pt;height:15.35pt;z-index:251664384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" filled="f" stroked="f" insetpen="t">
              <v:textbox inset="2.88pt,2.88pt,2.88pt,2.88pt">
                <w:txbxContent>
                  <w:p w:rsidR="00C26834" w:rsidRPr="0088548B" w:rsidRDefault="00C26834" w:rsidP="00C26834">
                    <w:pPr>
                      <w:widowControl w:val="0"/>
                      <w:jc w:val="center"/>
                      <w:rPr>
                        <w:color w:val="001800"/>
                      </w:rPr>
                    </w:pPr>
                    <w:r w:rsidRPr="0088548B">
                      <w:rPr>
                        <w:color w:val="001800"/>
                        <w:sz w:val="14"/>
                        <w:szCs w:val="14"/>
                      </w:rPr>
                      <w:t>Email : aueed@aueed.net /</w:t>
                    </w:r>
                    <w:r>
                      <w:rPr>
                        <w:color w:val="001800"/>
                        <w:sz w:val="14"/>
                        <w:szCs w:val="14"/>
                      </w:rPr>
                      <w:t>sohag@aueed.net</w:t>
                    </w:r>
                    <w:r w:rsidRPr="0088548B">
                      <w:rPr>
                        <w:color w:val="001800"/>
                        <w:sz w:val="14"/>
                        <w:szCs w:val="14"/>
                      </w:rPr>
                      <w:t xml:space="preserve"> Website: www.upperegypt.org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029" w:rsidRDefault="00C71029" w:rsidP="0069708D">
      <w:pPr>
        <w:spacing w:after="0" w:line="240" w:lineRule="auto"/>
      </w:pPr>
      <w:r>
        <w:separator/>
      </w:r>
    </w:p>
  </w:footnote>
  <w:footnote w:type="continuationSeparator" w:id="0">
    <w:p w:rsidR="00C71029" w:rsidRDefault="00C71029" w:rsidP="0069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708D" w:rsidRDefault="0069708D" w:rsidP="0069708D">
    <w:pPr>
      <w:pStyle w:val="Header"/>
    </w:pPr>
    <w:r w:rsidRPr="0069708D">
      <w:rPr>
        <w:rFonts w:cs="Arial"/>
        <w:noProof/>
        <w:rtl/>
      </w:rPr>
      <w:drawing>
        <wp:anchor distT="0" distB="0" distL="114300" distR="114300" simplePos="0" relativeHeight="251659264" behindDoc="0" locked="0" layoutInCell="1" allowOverlap="1" wp14:anchorId="24590961" wp14:editId="06C981CB">
          <wp:simplePos x="0" y="0"/>
          <wp:positionH relativeFrom="column">
            <wp:posOffset>-256730</wp:posOffset>
          </wp:positionH>
          <wp:positionV relativeFrom="paragraph">
            <wp:posOffset>-82039</wp:posOffset>
          </wp:positionV>
          <wp:extent cx="6658514" cy="1080135"/>
          <wp:effectExtent l="0" t="0" r="9525" b="5715"/>
          <wp:wrapNone/>
          <wp:docPr id="5" name="Picture 5" descr="C:\Users\enas\Pictures\2021-11-11 10\10 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nas\Pictures\2021-11-11 10\10 001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E9EAEF"/>
                      </a:clrFrom>
                      <a:clrTo>
                        <a:srgbClr val="E9EAEF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  <a14:imgEffect>
                              <a14:brightnessContrast bright="2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7" r="4073" b="87706"/>
                  <a:stretch/>
                </pic:blipFill>
                <pic:spPr bwMode="auto">
                  <a:xfrm>
                    <a:off x="0" y="0"/>
                    <a:ext cx="6658514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9708D" w:rsidRDefault="00697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E723F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1D"/>
    <w:rsid w:val="00146FC8"/>
    <w:rsid w:val="00175DB5"/>
    <w:rsid w:val="00192A26"/>
    <w:rsid w:val="00194277"/>
    <w:rsid w:val="00195D2E"/>
    <w:rsid w:val="001B27AE"/>
    <w:rsid w:val="001C0B3C"/>
    <w:rsid w:val="001D61F6"/>
    <w:rsid w:val="002D0558"/>
    <w:rsid w:val="003341B4"/>
    <w:rsid w:val="003E171B"/>
    <w:rsid w:val="00412CBE"/>
    <w:rsid w:val="00415048"/>
    <w:rsid w:val="00467335"/>
    <w:rsid w:val="004E64C9"/>
    <w:rsid w:val="004F2BD9"/>
    <w:rsid w:val="0052720E"/>
    <w:rsid w:val="0064241E"/>
    <w:rsid w:val="006851F1"/>
    <w:rsid w:val="006949D8"/>
    <w:rsid w:val="0069708D"/>
    <w:rsid w:val="0070523F"/>
    <w:rsid w:val="00735540"/>
    <w:rsid w:val="007E7AC1"/>
    <w:rsid w:val="00810259"/>
    <w:rsid w:val="00841FD8"/>
    <w:rsid w:val="008A0C31"/>
    <w:rsid w:val="00957CF2"/>
    <w:rsid w:val="00A0518C"/>
    <w:rsid w:val="00A43193"/>
    <w:rsid w:val="00AF05CA"/>
    <w:rsid w:val="00BF4016"/>
    <w:rsid w:val="00C26834"/>
    <w:rsid w:val="00C36C78"/>
    <w:rsid w:val="00C40D9C"/>
    <w:rsid w:val="00C67354"/>
    <w:rsid w:val="00C71029"/>
    <w:rsid w:val="00D32E86"/>
    <w:rsid w:val="00D86618"/>
    <w:rsid w:val="00D96519"/>
    <w:rsid w:val="00DF06E1"/>
    <w:rsid w:val="00E54DEB"/>
    <w:rsid w:val="00E6156A"/>
    <w:rsid w:val="00E73F3F"/>
    <w:rsid w:val="00E7565A"/>
    <w:rsid w:val="00E8546A"/>
    <w:rsid w:val="00EA421D"/>
    <w:rsid w:val="00ED7E9B"/>
    <w:rsid w:val="00F44307"/>
    <w:rsid w:val="00F4558C"/>
    <w:rsid w:val="00FB7B90"/>
    <w:rsid w:val="00FC6C3D"/>
    <w:rsid w:val="00FD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530AE"/>
  <w15:docId w15:val="{512495FF-2B07-4D62-9F28-46269EC2C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8546A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970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08D"/>
  </w:style>
  <w:style w:type="paragraph" w:styleId="Footer">
    <w:name w:val="footer"/>
    <w:basedOn w:val="Normal"/>
    <w:link w:val="FooterChar"/>
    <w:uiPriority w:val="99"/>
    <w:unhideWhenUsed/>
    <w:rsid w:val="0069708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08D"/>
  </w:style>
  <w:style w:type="table" w:styleId="TableGrid">
    <w:name w:val="Table Grid"/>
    <w:basedOn w:val="TableNormal"/>
    <w:uiPriority w:val="39"/>
    <w:rsid w:val="00642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1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75;&#1604;&#1575;&#1580;&#1575;&#1586;&#1575;&#1578;\Forms\25-05-2023_&#1578;&#1602;&#1585;&#1610;&#1585;%20&#1575;&#1604;&#1575;&#1580;&#1575;&#1586;&#1575;&#157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43E8-E8E1-40C8-93EA-650FF188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25-05-2023_تقرير الاجازات</Template>
  <TotalTime>184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تقرير الاجازات</vt:lpstr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الاجازات</dc:title>
  <dc:creator>Peter</dc:creator>
  <cp:keywords>Committee; Temp</cp:keywords>
  <cp:lastModifiedBy>Peter</cp:lastModifiedBy>
  <cp:revision>16</cp:revision>
  <cp:lastPrinted>2021-11-14T10:48:00Z</cp:lastPrinted>
  <dcterms:created xsi:type="dcterms:W3CDTF">2023-10-26T11:55:00Z</dcterms:created>
  <dcterms:modified xsi:type="dcterms:W3CDTF">2025-08-31T13:04:00Z</dcterms:modified>
</cp:coreProperties>
</file>